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966E9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013DC620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proofErr w:type="spellStart"/>
      <w:r w:rsidRPr="0099735D">
        <w:t>Quarch</w:t>
      </w:r>
      <w:proofErr w:type="spellEnd"/>
      <w:r w:rsidRPr="0099735D">
        <w:t xml:space="preserve">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39E6660F" w14:textId="77777777" w:rsidR="00C13FB6" w:rsidRPr="003777CF" w:rsidRDefault="00BC4AE3" w:rsidP="009F3CE7">
      <w:pPr>
        <w:pStyle w:val="ManualTitle"/>
      </w:pPr>
      <w:r>
        <w:t>AN-016</w:t>
      </w:r>
    </w:p>
    <w:p w14:paraId="56E61C46" w14:textId="77777777" w:rsidR="00C13FB6" w:rsidRDefault="00BC4AE3" w:rsidP="009F3CE7">
      <w:pPr>
        <w:pStyle w:val="ManualTitle"/>
      </w:pPr>
      <w:r>
        <w:t>Application Note</w:t>
      </w:r>
    </w:p>
    <w:p w14:paraId="54D79207" w14:textId="77777777" w:rsidR="00C13FB6" w:rsidRDefault="00C13FB6" w:rsidP="009F3CE7"/>
    <w:p w14:paraId="6D0A0642" w14:textId="77777777" w:rsidR="00BC4AE3" w:rsidRDefault="00BC4AE3" w:rsidP="00BC4AE3">
      <w:pPr>
        <w:pStyle w:val="ManualSub-title"/>
      </w:pPr>
      <w:r>
        <w:t xml:space="preserve">QPS automation with </w:t>
      </w:r>
      <w:proofErr w:type="spellStart"/>
      <w:r>
        <w:t>Iometer</w:t>
      </w:r>
      <w:proofErr w:type="spellEnd"/>
    </w:p>
    <w:p w14:paraId="349F0B83" w14:textId="77777777" w:rsidR="00C13FB6" w:rsidRDefault="00C13FB6" w:rsidP="009F3CE7"/>
    <w:p w14:paraId="54896C0B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3702B877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</w:p>
    <w:p w14:paraId="7E6B783B" w14:textId="77777777" w:rsidR="00BC4AE3" w:rsidRDefault="00BC4AE3" w:rsidP="00BC4AE3">
      <w:pPr>
        <w:pStyle w:val="ManualSub-title"/>
        <w:rPr>
          <w:b/>
        </w:rPr>
      </w:pPr>
      <w:proofErr w:type="spellStart"/>
      <w:r>
        <w:rPr>
          <w:b/>
        </w:rPr>
        <w:t>Quarch</w:t>
      </w:r>
      <w:proofErr w:type="spellEnd"/>
      <w:r>
        <w:rPr>
          <w:b/>
        </w:rPr>
        <w:t xml:space="preserve"> Power Studio (QPS)</w:t>
      </w:r>
    </w:p>
    <w:p w14:paraId="7BF068D0" w14:textId="77777777" w:rsidR="00C13FB6" w:rsidRDefault="00C13FB6" w:rsidP="009F3CE7"/>
    <w:p w14:paraId="50F1FDA8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57B1D9C3" wp14:editId="5CFBEF3F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E6E0" w14:textId="77777777" w:rsidR="00893135" w:rsidRDefault="00893135" w:rsidP="009F3CE7"/>
    <w:p w14:paraId="14521F35" w14:textId="77777777"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1058869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2"/>
        <w:gridCol w:w="5432"/>
      </w:tblGrid>
      <w:tr w:rsidR="00C13FB6" w14:paraId="44090E16" w14:textId="77777777" w:rsidTr="00461F83">
        <w:tc>
          <w:tcPr>
            <w:tcW w:w="993" w:type="dxa"/>
          </w:tcPr>
          <w:p w14:paraId="2D83E33C" w14:textId="77777777"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14:paraId="37B14A5E" w14:textId="77777777" w:rsidR="00C13FB6" w:rsidRDefault="00C13FB6" w:rsidP="009F3CE7"/>
        </w:tc>
        <w:tc>
          <w:tcPr>
            <w:tcW w:w="5438" w:type="dxa"/>
          </w:tcPr>
          <w:p w14:paraId="277EBC43" w14:textId="77777777" w:rsidR="007572AF" w:rsidRDefault="00C13FB6" w:rsidP="009F3CE7">
            <w:r>
              <w:t>Initial Release</w:t>
            </w:r>
          </w:p>
        </w:tc>
      </w:tr>
      <w:tr w:rsidR="00C13FB6" w14:paraId="03185D5D" w14:textId="77777777" w:rsidTr="00461F83">
        <w:tc>
          <w:tcPr>
            <w:tcW w:w="993" w:type="dxa"/>
          </w:tcPr>
          <w:p w14:paraId="2A6E413A" w14:textId="77777777" w:rsidR="00C13FB6" w:rsidRDefault="000617CC" w:rsidP="009F3CE7">
            <w:r>
              <w:t>1.1</w:t>
            </w:r>
          </w:p>
        </w:tc>
        <w:tc>
          <w:tcPr>
            <w:tcW w:w="2595" w:type="dxa"/>
          </w:tcPr>
          <w:p w14:paraId="62C922BD" w14:textId="77777777" w:rsidR="00C13FB6" w:rsidRDefault="00C13FB6" w:rsidP="009F3CE7"/>
        </w:tc>
        <w:tc>
          <w:tcPr>
            <w:tcW w:w="5438" w:type="dxa"/>
          </w:tcPr>
          <w:p w14:paraId="5946903D" w14:textId="77777777" w:rsidR="00C13FB6" w:rsidRDefault="000617CC" w:rsidP="009F3CE7">
            <w:r>
              <w:t>Significant improvements and new control options</w:t>
            </w:r>
          </w:p>
        </w:tc>
      </w:tr>
      <w:tr w:rsidR="00C13FB6" w14:paraId="00CCEBA5" w14:textId="77777777" w:rsidTr="00461F83">
        <w:tc>
          <w:tcPr>
            <w:tcW w:w="993" w:type="dxa"/>
          </w:tcPr>
          <w:p w14:paraId="58C26D29" w14:textId="64FE8D2A" w:rsidR="00C13FB6" w:rsidRDefault="00811EA0" w:rsidP="009F3CE7">
            <w:r>
              <w:t>1.2</w:t>
            </w:r>
          </w:p>
        </w:tc>
        <w:tc>
          <w:tcPr>
            <w:tcW w:w="2595" w:type="dxa"/>
          </w:tcPr>
          <w:p w14:paraId="35E29677" w14:textId="5A01F748" w:rsidR="00C13FB6" w:rsidRDefault="00811EA0" w:rsidP="009F3CE7">
            <w:r>
              <w:t>Feb 2019</w:t>
            </w:r>
          </w:p>
        </w:tc>
        <w:tc>
          <w:tcPr>
            <w:tcW w:w="5438" w:type="dxa"/>
          </w:tcPr>
          <w:p w14:paraId="50B3122B" w14:textId="187EE964" w:rsidR="00C13FB6" w:rsidRDefault="00811EA0" w:rsidP="009F3CE7">
            <w:r>
              <w:t>Moving to Python 3.x</w:t>
            </w:r>
            <w:bookmarkStart w:id="63" w:name="_GoBack"/>
            <w:bookmarkEnd w:id="63"/>
          </w:p>
        </w:tc>
      </w:tr>
      <w:tr w:rsidR="00C13FB6" w14:paraId="56E1DF78" w14:textId="77777777" w:rsidTr="00461F83">
        <w:tc>
          <w:tcPr>
            <w:tcW w:w="993" w:type="dxa"/>
          </w:tcPr>
          <w:p w14:paraId="5078BB42" w14:textId="77777777" w:rsidR="00C13FB6" w:rsidRDefault="00C13FB6" w:rsidP="009F3CE7"/>
        </w:tc>
        <w:tc>
          <w:tcPr>
            <w:tcW w:w="2595" w:type="dxa"/>
          </w:tcPr>
          <w:p w14:paraId="42B4B429" w14:textId="77777777" w:rsidR="00C13FB6" w:rsidRDefault="00C13FB6" w:rsidP="009F3CE7"/>
        </w:tc>
        <w:tc>
          <w:tcPr>
            <w:tcW w:w="5438" w:type="dxa"/>
          </w:tcPr>
          <w:p w14:paraId="29705E64" w14:textId="77777777" w:rsidR="00C13FB6" w:rsidRDefault="00C13FB6" w:rsidP="009F3CE7"/>
        </w:tc>
      </w:tr>
      <w:tr w:rsidR="00C13FB6" w14:paraId="3386447B" w14:textId="77777777" w:rsidTr="00461F83">
        <w:tc>
          <w:tcPr>
            <w:tcW w:w="993" w:type="dxa"/>
          </w:tcPr>
          <w:p w14:paraId="3246E0D3" w14:textId="77777777" w:rsidR="00C13FB6" w:rsidRDefault="00C13FB6" w:rsidP="009F3CE7"/>
        </w:tc>
        <w:tc>
          <w:tcPr>
            <w:tcW w:w="2595" w:type="dxa"/>
          </w:tcPr>
          <w:p w14:paraId="642BDD82" w14:textId="77777777" w:rsidR="00C13FB6" w:rsidRDefault="00C13FB6" w:rsidP="009F3CE7"/>
        </w:tc>
        <w:tc>
          <w:tcPr>
            <w:tcW w:w="5438" w:type="dxa"/>
          </w:tcPr>
          <w:p w14:paraId="01DDC2C9" w14:textId="77777777" w:rsidR="00C13FB6" w:rsidRDefault="00C13FB6" w:rsidP="009F3CE7"/>
        </w:tc>
      </w:tr>
    </w:tbl>
    <w:p w14:paraId="40FDE3A6" w14:textId="77777777" w:rsidR="00C13FB6" w:rsidRDefault="00C13FB6" w:rsidP="009F3CE7"/>
    <w:p w14:paraId="6713344A" w14:textId="77777777" w:rsidR="003777CF" w:rsidRDefault="003777CF" w:rsidP="009F3CE7">
      <w:r>
        <w:br w:type="page"/>
      </w:r>
    </w:p>
    <w:p w14:paraId="66C9E4AE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6A56D355" w14:textId="77777777" w:rsidR="00965527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1058869" w:history="1">
            <w:r w:rsidR="00965527" w:rsidRPr="003A026F">
              <w:rPr>
                <w:rStyle w:val="Hyperlink"/>
                <w:noProof/>
              </w:rPr>
              <w:t>Change History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_Toc521058869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2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1FF641D7" w14:textId="77777777" w:rsidR="00965527" w:rsidRDefault="001A0DB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0" w:history="1">
            <w:r w:rsidR="00965527" w:rsidRPr="003A026F">
              <w:rPr>
                <w:rStyle w:val="Hyperlink"/>
                <w:noProof/>
              </w:rPr>
              <w:t>Introduction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4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4548A667" w14:textId="77777777" w:rsidR="00965527" w:rsidRDefault="001A0DB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1" w:history="1">
            <w:r w:rsidR="00965527" w:rsidRPr="003A026F">
              <w:rPr>
                <w:rStyle w:val="Hyperlink"/>
                <w:noProof/>
              </w:rPr>
              <w:t>Modules Supported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F249A55" w14:textId="77777777" w:rsidR="00965527" w:rsidRDefault="001A0DB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2" w:history="1">
            <w:r w:rsidR="00965527" w:rsidRPr="003A026F">
              <w:rPr>
                <w:rStyle w:val="Hyperlink"/>
                <w:noProof/>
              </w:rPr>
              <w:t>System Supported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_Toc521058872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A416B5A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3" w:history="1">
            <w:r w:rsidR="00965527" w:rsidRPr="003A026F">
              <w:rPr>
                <w:rStyle w:val="Hyperlink"/>
                <w:noProof/>
              </w:rPr>
              <w:t>Application Note Example Files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_Toc521058873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5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ABFFF37" w14:textId="77777777" w:rsidR="00965527" w:rsidRDefault="001A0DB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74" w:history="1">
            <w:r w:rsidR="00965527" w:rsidRPr="003A026F">
              <w:rPr>
                <w:rStyle w:val="Hyperlink"/>
                <w:noProof/>
              </w:rPr>
              <w:t>Installation and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_Toc521058874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2AE9835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5" w:history="1">
            <w:r w:rsidR="00965527" w:rsidRPr="003A026F">
              <w:rPr>
                <w:rStyle w:val="Hyperlink"/>
                <w:noProof/>
              </w:rPr>
              <w:t>Python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_Toc521058875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7F11D7B5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6" w:history="1">
            <w:r w:rsidR="00965527" w:rsidRPr="003A026F">
              <w:rPr>
                <w:rStyle w:val="Hyperlink"/>
                <w:noProof/>
              </w:rPr>
              <w:t>QuarchPy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_Toc521058876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6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6A8D2C45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7" w:history="1">
            <w:r w:rsidR="00965527" w:rsidRPr="003A026F">
              <w:rPr>
                <w:rStyle w:val="Hyperlink"/>
                <w:noProof/>
              </w:rPr>
              <w:t>Java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_Toc521058877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44E84B07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8" w:history="1">
            <w:r w:rsidR="00965527" w:rsidRPr="003A026F">
              <w:rPr>
                <w:rStyle w:val="Hyperlink"/>
                <w:noProof/>
              </w:rPr>
              <w:t>QPS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_Toc521058878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1E931DF7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79" w:history="1">
            <w:r w:rsidR="00965527" w:rsidRPr="003A026F">
              <w:rPr>
                <w:rStyle w:val="Hyperlink"/>
                <w:noProof/>
              </w:rPr>
              <w:t>Additional library install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_Toc521058879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8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CF15F15" w14:textId="77777777" w:rsidR="00965527" w:rsidRDefault="001A0DB8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1058880" w:history="1">
            <w:r w:rsidR="00965527" w:rsidRPr="003A026F">
              <w:rPr>
                <w:rStyle w:val="Hyperlink"/>
                <w:noProof/>
              </w:rPr>
              <w:t>Power module setup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_Toc521058880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9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22D94DA5" w14:textId="77777777" w:rsidR="00965527" w:rsidRDefault="001A0DB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1058881" w:history="1">
            <w:r w:rsidR="00965527" w:rsidRPr="003A026F">
              <w:rPr>
                <w:rStyle w:val="Hyperlink"/>
                <w:noProof/>
              </w:rPr>
              <w:t>Running the example</w:t>
            </w:r>
            <w:r w:rsidR="00965527">
              <w:rPr>
                <w:noProof/>
                <w:webHidden/>
              </w:rPr>
              <w:tab/>
            </w:r>
            <w:r w:rsidR="00965527">
              <w:rPr>
                <w:noProof/>
                <w:webHidden/>
              </w:rPr>
              <w:fldChar w:fldCharType="begin"/>
            </w:r>
            <w:r w:rsidR="00965527">
              <w:rPr>
                <w:noProof/>
                <w:webHidden/>
              </w:rPr>
              <w:instrText xml:space="preserve"> PAGEREF _Toc521058881 \h </w:instrText>
            </w:r>
            <w:r w:rsidR="00965527">
              <w:rPr>
                <w:noProof/>
                <w:webHidden/>
              </w:rPr>
            </w:r>
            <w:r w:rsidR="00965527">
              <w:rPr>
                <w:noProof/>
                <w:webHidden/>
              </w:rPr>
              <w:fldChar w:fldCharType="separate"/>
            </w:r>
            <w:r w:rsidR="00AE12CE">
              <w:rPr>
                <w:noProof/>
                <w:webHidden/>
              </w:rPr>
              <w:t>10</w:t>
            </w:r>
            <w:r w:rsidR="00965527">
              <w:rPr>
                <w:noProof/>
                <w:webHidden/>
              </w:rPr>
              <w:fldChar w:fldCharType="end"/>
            </w:r>
          </w:hyperlink>
        </w:p>
        <w:p w14:paraId="05848272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478CF82D" w14:textId="77777777" w:rsidR="00BC4AE3" w:rsidRDefault="001F318D" w:rsidP="00BC4AE3">
      <w:pPr>
        <w:pStyle w:val="Heading1"/>
      </w:pPr>
      <w:r>
        <w:br w:type="page"/>
      </w:r>
      <w:bookmarkStart w:id="64" w:name="_Toc475542641"/>
      <w:bookmarkStart w:id="65" w:name="_Toc521058870"/>
      <w:r w:rsidR="00BC4AE3">
        <w:lastRenderedPageBreak/>
        <w:t>Introduction</w:t>
      </w:r>
      <w:bookmarkEnd w:id="64"/>
      <w:bookmarkEnd w:id="65"/>
    </w:p>
    <w:p w14:paraId="0619A8FF" w14:textId="77777777" w:rsidR="00BC4AE3" w:rsidRDefault="00BC4AE3" w:rsidP="00BC4AE3">
      <w:proofErr w:type="spellStart"/>
      <w:r>
        <w:t>Quarch</w:t>
      </w:r>
      <w:proofErr w:type="spellEnd"/>
      <w:r>
        <w:t xml:space="preserve"> Power Studio (QPS) is a unique system for recording and analyzing power consumption of storage devices.</w:t>
      </w:r>
    </w:p>
    <w:p w14:paraId="2174FF87" w14:textId="77777777" w:rsidR="00BC4AE3" w:rsidRDefault="00BC4AE3" w:rsidP="00BC4AE3">
      <w:r>
        <w:t>This application note demonstrates the ability to automate QPS and bring in user data from another source</w:t>
      </w:r>
    </w:p>
    <w:p w14:paraId="207B9D0F" w14:textId="77777777" w:rsidR="00BC4AE3" w:rsidRDefault="00BC4AE3" w:rsidP="00BC4AE3">
      <w:r>
        <w:t xml:space="preserve">In this example, we will use </w:t>
      </w:r>
      <w:proofErr w:type="spellStart"/>
      <w:r>
        <w:t>Iometer</w:t>
      </w:r>
      <w:proofErr w:type="spellEnd"/>
      <w:r>
        <w:t xml:space="preserve"> to drive traffic to a device and plot both power and performance as part of a fully automated test.</w:t>
      </w:r>
    </w:p>
    <w:p w14:paraId="41451913" w14:textId="77777777" w:rsidR="00BC4AE3" w:rsidRDefault="00BC4AE3" w:rsidP="00BC4AE3">
      <w:r>
        <w:t>This example was demonstrated at FMS2018</w:t>
      </w:r>
    </w:p>
    <w:p w14:paraId="12DFB277" w14:textId="77777777" w:rsidR="00BC4AE3" w:rsidRDefault="00BC4AE3" w:rsidP="00BC4AE3"/>
    <w:p w14:paraId="2ACE3A6D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44A42E1B" w14:textId="77777777" w:rsidR="00BC4AE3" w:rsidRDefault="00BC4AE3" w:rsidP="00BC4AE3">
      <w:pPr>
        <w:pStyle w:val="Heading1"/>
      </w:pPr>
      <w:bookmarkStart w:id="66" w:name="_Toc475542642"/>
      <w:bookmarkStart w:id="67" w:name="_Toc521058871"/>
      <w:r>
        <w:lastRenderedPageBreak/>
        <w:t>Modules Supported</w:t>
      </w:r>
      <w:bookmarkEnd w:id="66"/>
      <w:bookmarkEnd w:id="67"/>
    </w:p>
    <w:p w14:paraId="698998B9" w14:textId="77777777" w:rsidR="00BC4AE3" w:rsidRDefault="00BC4AE3" w:rsidP="00BC4AE3">
      <w:r>
        <w:t>XLC power modules</w:t>
      </w:r>
    </w:p>
    <w:p w14:paraId="5EB4E605" w14:textId="77777777" w:rsidR="00BC4AE3" w:rsidRDefault="00BC4AE3" w:rsidP="00BC4AE3">
      <w:pPr>
        <w:pStyle w:val="QBulletlist"/>
      </w:pPr>
      <w:r>
        <w:t xml:space="preserve">QTL1824 (QTL1824-02A modules do NOT support streaming, but can be upgraded by </w:t>
      </w:r>
      <w:proofErr w:type="spellStart"/>
      <w:r>
        <w:t>Quarch</w:t>
      </w:r>
      <w:proofErr w:type="spellEnd"/>
      <w:r>
        <w:t>)</w:t>
      </w:r>
    </w:p>
    <w:p w14:paraId="5CE92E79" w14:textId="77777777" w:rsidR="00BC4AE3" w:rsidRDefault="00BC4AE3" w:rsidP="00BC4AE3">
      <w:pPr>
        <w:pStyle w:val="QBulletlist"/>
      </w:pPr>
      <w:r>
        <w:t>QTL1847</w:t>
      </w:r>
    </w:p>
    <w:p w14:paraId="78A8BDEE" w14:textId="77777777" w:rsidR="00BC4AE3" w:rsidRDefault="00BC4AE3" w:rsidP="00BC4AE3">
      <w:r>
        <w:t>HD power modules</w:t>
      </w:r>
    </w:p>
    <w:p w14:paraId="7C8B5BD4" w14:textId="77777777" w:rsidR="00BC4AE3" w:rsidRDefault="00BC4AE3" w:rsidP="00BC4AE3">
      <w:pPr>
        <w:pStyle w:val="QBulletlist"/>
      </w:pPr>
      <w:r>
        <w:t>QTL1995</w:t>
      </w:r>
    </w:p>
    <w:p w14:paraId="094EC456" w14:textId="77777777" w:rsidR="00BC4AE3" w:rsidRDefault="00BC4AE3" w:rsidP="00BC4AE3">
      <w:pPr>
        <w:pStyle w:val="QBulletlist"/>
      </w:pPr>
      <w:r>
        <w:t>QTL1999</w:t>
      </w:r>
    </w:p>
    <w:p w14:paraId="2DCED582" w14:textId="77777777" w:rsidR="00BC4AE3" w:rsidRDefault="00BC4AE3" w:rsidP="00BC4AE3">
      <w:pPr>
        <w:spacing w:before="0" w:after="160" w:line="259" w:lineRule="auto"/>
      </w:pPr>
    </w:p>
    <w:p w14:paraId="72E1B3E4" w14:textId="77777777" w:rsidR="007E762E" w:rsidRDefault="00D603E5" w:rsidP="007E762E">
      <w:pPr>
        <w:pStyle w:val="Heading1"/>
      </w:pPr>
      <w:bookmarkStart w:id="68" w:name="_Toc521058872"/>
      <w:r>
        <w:t>System</w:t>
      </w:r>
      <w:r w:rsidR="007E762E">
        <w:t xml:space="preserve"> Supported</w:t>
      </w:r>
      <w:bookmarkEnd w:id="68"/>
    </w:p>
    <w:p w14:paraId="57BF1F99" w14:textId="77777777" w:rsidR="007E762E" w:rsidRDefault="007E762E" w:rsidP="007E762E">
      <w:r>
        <w:t>This example is written for windows, though could be converted to Linux if the drive identifying functions were re-written.</w:t>
      </w:r>
    </w:p>
    <w:p w14:paraId="5A2C0E77" w14:textId="77777777" w:rsidR="00D603E5" w:rsidRPr="007E762E" w:rsidRDefault="00D603E5" w:rsidP="007E762E">
      <w:r>
        <w:t>It currently requires Python 2.x</w:t>
      </w:r>
    </w:p>
    <w:p w14:paraId="6733DBEC" w14:textId="77777777" w:rsidR="007E762E" w:rsidRDefault="007E762E" w:rsidP="00BC4AE3">
      <w:pPr>
        <w:spacing w:before="0" w:after="160" w:line="259" w:lineRule="auto"/>
      </w:pPr>
    </w:p>
    <w:p w14:paraId="4B88CDC4" w14:textId="77777777" w:rsidR="00BC4AE3" w:rsidRDefault="00BC4AE3" w:rsidP="00BC4AE3">
      <w:pPr>
        <w:pStyle w:val="Heading2"/>
      </w:pPr>
      <w:bookmarkStart w:id="69" w:name="_Toc512349227"/>
      <w:bookmarkStart w:id="70" w:name="_Toc521058873"/>
      <w:r>
        <w:t>Application Note Example Files</w:t>
      </w:r>
      <w:bookmarkEnd w:id="69"/>
      <w:bookmarkEnd w:id="70"/>
    </w:p>
    <w:p w14:paraId="5A4ABAA8" w14:textId="77777777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>
        <w:rPr>
          <w:b/>
          <w:bCs/>
          <w:color w:val="000000"/>
          <w:szCs w:val="28"/>
        </w:rPr>
        <w:t>AN-016.zip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A7E5B" w14:paraId="33145522" w14:textId="77777777" w:rsidTr="006A355C">
        <w:tc>
          <w:tcPr>
            <w:tcW w:w="3256" w:type="dxa"/>
          </w:tcPr>
          <w:p w14:paraId="7FE7B2CB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IometerExample.py</w:t>
            </w:r>
          </w:p>
        </w:tc>
        <w:tc>
          <w:tcPr>
            <w:tcW w:w="5760" w:type="dxa"/>
          </w:tcPr>
          <w:p w14:paraId="76C307EF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  <w:tr w:rsidR="006A355C" w14:paraId="2A1716FA" w14:textId="77777777" w:rsidTr="006A355C">
        <w:tc>
          <w:tcPr>
            <w:tcW w:w="3256" w:type="dxa"/>
          </w:tcPr>
          <w:p w14:paraId="2E12D630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IOmeter.exe</w:t>
            </w:r>
          </w:p>
        </w:tc>
        <w:tc>
          <w:tcPr>
            <w:tcW w:w="5760" w:type="dxa"/>
          </w:tcPr>
          <w:p w14:paraId="23AFCB4D" w14:textId="77777777" w:rsidR="006A355C" w:rsidRDefault="006A355C" w:rsidP="006A355C">
            <w:pPr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  <w:r>
              <w:rPr>
                <w:color w:val="000000"/>
                <w:szCs w:val="28"/>
              </w:rPr>
              <w:t xml:space="preserve"> application</w:t>
            </w:r>
          </w:p>
        </w:tc>
      </w:tr>
      <w:tr w:rsidR="006A355C" w14:paraId="2429E9A1" w14:textId="77777777" w:rsidTr="006A355C">
        <w:tc>
          <w:tcPr>
            <w:tcW w:w="3256" w:type="dxa"/>
          </w:tcPr>
          <w:p w14:paraId="52D92BAB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Dynamo.exe</w:t>
            </w:r>
          </w:p>
        </w:tc>
        <w:tc>
          <w:tcPr>
            <w:tcW w:w="5760" w:type="dxa"/>
          </w:tcPr>
          <w:p w14:paraId="706D1775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Part of </w:t>
            </w: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</w:p>
        </w:tc>
      </w:tr>
      <w:tr w:rsidR="006A355C" w14:paraId="502CAA16" w14:textId="77777777" w:rsidTr="006A355C">
        <w:tc>
          <w:tcPr>
            <w:tcW w:w="3256" w:type="dxa"/>
          </w:tcPr>
          <w:p w14:paraId="76F47E5B" w14:textId="77777777" w:rsidR="006A355C" w:rsidRDefault="006A355C" w:rsidP="00BC4AE3">
            <w:pPr>
              <w:rPr>
                <w:color w:val="000000"/>
                <w:szCs w:val="28"/>
              </w:rPr>
            </w:pP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  <w:r>
              <w:rPr>
                <w:color w:val="000000"/>
                <w:szCs w:val="28"/>
              </w:rPr>
              <w:t xml:space="preserve"> License.txt</w:t>
            </w:r>
          </w:p>
        </w:tc>
        <w:tc>
          <w:tcPr>
            <w:tcW w:w="5760" w:type="dxa"/>
          </w:tcPr>
          <w:p w14:paraId="1CA06418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License for </w:t>
            </w:r>
            <w:proofErr w:type="spellStart"/>
            <w:r>
              <w:rPr>
                <w:color w:val="000000"/>
                <w:szCs w:val="28"/>
              </w:rPr>
              <w:t>IOmeter</w:t>
            </w:r>
            <w:proofErr w:type="spellEnd"/>
          </w:p>
        </w:tc>
      </w:tr>
      <w:tr w:rsidR="006A355C" w14:paraId="58C2C757" w14:textId="77777777" w:rsidTr="006A355C">
        <w:tc>
          <w:tcPr>
            <w:tcW w:w="3256" w:type="dxa"/>
          </w:tcPr>
          <w:p w14:paraId="5C85DEC3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/conf</w:t>
            </w:r>
          </w:p>
        </w:tc>
        <w:tc>
          <w:tcPr>
            <w:tcW w:w="5760" w:type="dxa"/>
          </w:tcPr>
          <w:p w14:paraId="16BFD7B4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Folder to place .conf and .</w:t>
            </w:r>
            <w:proofErr w:type="spellStart"/>
            <w:r>
              <w:rPr>
                <w:color w:val="000000"/>
                <w:szCs w:val="28"/>
              </w:rPr>
              <w:t>icf</w:t>
            </w:r>
            <w:proofErr w:type="spellEnd"/>
            <w:r>
              <w:rPr>
                <w:color w:val="000000"/>
                <w:szCs w:val="28"/>
              </w:rPr>
              <w:t xml:space="preserve"> files for execution</w:t>
            </w:r>
          </w:p>
        </w:tc>
      </w:tr>
      <w:tr w:rsidR="006A355C" w14:paraId="4B046184" w14:textId="77777777" w:rsidTr="006A355C">
        <w:tc>
          <w:tcPr>
            <w:tcW w:w="3256" w:type="dxa"/>
          </w:tcPr>
          <w:p w14:paraId="4366423A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/</w:t>
            </w:r>
            <w:proofErr w:type="spellStart"/>
            <w:r>
              <w:rPr>
                <w:color w:val="000000"/>
                <w:szCs w:val="28"/>
              </w:rPr>
              <w:t>conf_examples</w:t>
            </w:r>
            <w:proofErr w:type="spellEnd"/>
          </w:p>
        </w:tc>
        <w:tc>
          <w:tcPr>
            <w:tcW w:w="5760" w:type="dxa"/>
          </w:tcPr>
          <w:p w14:paraId="45077AF2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Provided examples </w:t>
            </w:r>
            <w:proofErr w:type="gramStart"/>
            <w:r>
              <w:rPr>
                <w:color w:val="000000"/>
                <w:szCs w:val="28"/>
              </w:rPr>
              <w:t>of .</w:t>
            </w:r>
            <w:proofErr w:type="spellStart"/>
            <w:r>
              <w:rPr>
                <w:color w:val="000000"/>
                <w:szCs w:val="28"/>
              </w:rPr>
              <w:t>icf</w:t>
            </w:r>
            <w:proofErr w:type="spellEnd"/>
            <w:proofErr w:type="gramEnd"/>
            <w:r>
              <w:rPr>
                <w:color w:val="000000"/>
                <w:szCs w:val="28"/>
              </w:rPr>
              <w:t xml:space="preserve"> and .conf files</w:t>
            </w:r>
          </w:p>
        </w:tc>
      </w:tr>
      <w:tr w:rsidR="006A355C" w14:paraId="7A01ABD8" w14:textId="77777777" w:rsidTr="006A355C">
        <w:tc>
          <w:tcPr>
            <w:tcW w:w="3256" w:type="dxa"/>
          </w:tcPr>
          <w:p w14:paraId="021DE95C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Csv_example.csv</w:t>
            </w:r>
          </w:p>
        </w:tc>
        <w:tc>
          <w:tcPr>
            <w:tcW w:w="5760" w:type="dxa"/>
          </w:tcPr>
          <w:p w14:paraId="508E312F" w14:textId="77777777" w:rsidR="006A355C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Example csv file with workloads for use by the example script</w:t>
            </w:r>
          </w:p>
        </w:tc>
      </w:tr>
    </w:tbl>
    <w:p w14:paraId="2D2A7129" w14:textId="77777777" w:rsidR="00BC4AE3" w:rsidRDefault="00BC4AE3" w:rsidP="00BC4AE3">
      <w:pPr>
        <w:pStyle w:val="Heading1"/>
      </w:pPr>
      <w:bookmarkStart w:id="71" w:name="_Toc475542643"/>
      <w:bookmarkStart w:id="72" w:name="_Toc521058874"/>
      <w:r>
        <w:lastRenderedPageBreak/>
        <w:t>Installation and setup</w:t>
      </w:r>
      <w:bookmarkEnd w:id="71"/>
      <w:bookmarkEnd w:id="72"/>
    </w:p>
    <w:p w14:paraId="5043F6C1" w14:textId="77777777" w:rsidR="00BC4AE3" w:rsidRDefault="00BC4AE3" w:rsidP="00BC4AE3">
      <w:pPr>
        <w:pStyle w:val="Heading2"/>
      </w:pPr>
      <w:bookmarkStart w:id="73" w:name="_Toc512349230"/>
      <w:bookmarkStart w:id="74" w:name="_Toc521058875"/>
      <w:r>
        <w:t xml:space="preserve">Python </w:t>
      </w:r>
      <w:proofErr w:type="gramStart"/>
      <w:r>
        <w:t>install</w:t>
      </w:r>
      <w:bookmarkEnd w:id="73"/>
      <w:bookmarkEnd w:id="74"/>
      <w:proofErr w:type="gramEnd"/>
    </w:p>
    <w:p w14:paraId="5A5E212E" w14:textId="77777777" w:rsidR="00BC4AE3" w:rsidRDefault="00BC4AE3" w:rsidP="00BC4AE3">
      <w:r>
        <w:t>If you do not already have Python installed, download and install it from:</w:t>
      </w:r>
    </w:p>
    <w:p w14:paraId="682BBE18" w14:textId="77777777" w:rsidR="00BC4AE3" w:rsidRDefault="001A0DB8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71289D7F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p w14:paraId="3E2EF7DD" w14:textId="77777777" w:rsidR="00BC4AE3" w:rsidRDefault="001A0DB8" w:rsidP="00BC4AE3">
      <w:hyperlink r:id="rId10" w:anchor="excursus-setting-environment-variables" w:history="1">
        <w:r w:rsidR="00BC4AE3" w:rsidRPr="000803BA">
          <w:rPr>
            <w:rStyle w:val="Hyperlink"/>
          </w:rPr>
          <w:t>https://docs.python.org/2/using/windows.html#excursus-setting-environment-variables</w:t>
        </w:r>
      </w:hyperlink>
    </w:p>
    <w:p w14:paraId="2AE7B453" w14:textId="77777777" w:rsidR="00BC4AE3" w:rsidRDefault="00BC4AE3" w:rsidP="00BC4AE3">
      <w:pPr>
        <w:pStyle w:val="Heading2"/>
      </w:pPr>
      <w:bookmarkStart w:id="75" w:name="_Toc512349231"/>
      <w:bookmarkStart w:id="76" w:name="_Toc521058876"/>
      <w:proofErr w:type="spellStart"/>
      <w:r>
        <w:t>QuarchPy</w:t>
      </w:r>
      <w:proofErr w:type="spellEnd"/>
      <w:r>
        <w:t xml:space="preserve"> library install</w:t>
      </w:r>
      <w:bookmarkEnd w:id="75"/>
      <w:bookmarkEnd w:id="76"/>
    </w:p>
    <w:p w14:paraId="15FDA23B" w14:textId="77777777" w:rsidR="00BC4AE3" w:rsidRDefault="00BC4AE3" w:rsidP="00BC4AE3">
      <w:r>
        <w:t xml:space="preserve">The </w:t>
      </w:r>
      <w:proofErr w:type="spellStart"/>
      <w:r>
        <w:t>Quarch</w:t>
      </w:r>
      <w:proofErr w:type="spellEnd"/>
      <w:r>
        <w:t xml:space="preserve"> Python package can be installed from the Python web repository (assuming you have internet access) or via the download from our website.</w:t>
      </w:r>
    </w:p>
    <w:p w14:paraId="3E456F40" w14:textId="77777777" w:rsidR="00131D5A" w:rsidRDefault="00131D5A" w:rsidP="00BC4AE3">
      <w:proofErr w:type="spellStart"/>
      <w:r>
        <w:t>Quarchpy</w:t>
      </w:r>
      <w:proofErr w:type="spellEnd"/>
      <w:r>
        <w:t xml:space="preserve"> will also install a version of </w:t>
      </w:r>
      <w:proofErr w:type="spellStart"/>
      <w:r>
        <w:t>Quarch</w:t>
      </w:r>
      <w:proofErr w:type="spellEnd"/>
      <w:r>
        <w:t xml:space="preserve"> Power Studio</w:t>
      </w:r>
    </w:p>
    <w:p w14:paraId="08C9BE79" w14:textId="77777777" w:rsidR="00BC4AE3" w:rsidRDefault="00BC4AE3" w:rsidP="00BC4AE3">
      <w:pPr>
        <w:pStyle w:val="Heading3"/>
      </w:pPr>
      <w:r>
        <w:t>Web Install</w:t>
      </w:r>
    </w:p>
    <w:p w14:paraId="3E9CE1BA" w14:textId="77777777" w:rsidR="00BC4AE3" w:rsidRDefault="00BC4AE3" w:rsidP="00BC4AE3">
      <w:r>
        <w:t>From the command line:</w:t>
      </w:r>
    </w:p>
    <w:p w14:paraId="238C7822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 w:rsidRPr="00AD399E">
        <w:rPr>
          <w:b/>
        </w:rPr>
        <w:t>quarchpy</w:t>
      </w:r>
      <w:proofErr w:type="spellEnd"/>
    </w:p>
    <w:p w14:paraId="5EE988D7" w14:textId="77777777" w:rsidR="00BC4AE3" w:rsidRDefault="00BC4AE3" w:rsidP="00BC4AE3">
      <w:r>
        <w:t>If this fails, your path to “pip” may not be set, you can instead run:</w:t>
      </w:r>
    </w:p>
    <w:p w14:paraId="40338DCD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</w:t>
      </w:r>
      <w:proofErr w:type="gramStart"/>
      <w:r w:rsidRPr="00AD399E">
        <w:rPr>
          <w:b/>
        </w:rPr>
        <w:t>install</w:t>
      </w:r>
      <w:proofErr w:type="gramEnd"/>
      <w:r w:rsidRPr="00AD399E">
        <w:rPr>
          <w:b/>
        </w:rPr>
        <w:t xml:space="preserve"> </w:t>
      </w:r>
      <w:proofErr w:type="spellStart"/>
      <w:r w:rsidRPr="00AD399E">
        <w:rPr>
          <w:b/>
        </w:rPr>
        <w:t>quarchpy</w:t>
      </w:r>
      <w:proofErr w:type="spellEnd"/>
    </w:p>
    <w:p w14:paraId="14D3C851" w14:textId="77777777" w:rsidR="00BC4AE3" w:rsidRDefault="00BC4AE3" w:rsidP="00BC4AE3">
      <w:pPr>
        <w:pStyle w:val="Heading3"/>
      </w:pPr>
      <w:r>
        <w:t>Local Install</w:t>
      </w:r>
    </w:p>
    <w:p w14:paraId="1BB892E9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2E8B31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042A2C0E" w14:textId="77777777" w:rsidR="00BC4AE3" w:rsidRDefault="00BC4AE3" w:rsidP="00BC4AE3">
      <w:r>
        <w:t>If this fails, your path to ‘pip’ may not be set, you can instead run:</w:t>
      </w:r>
    </w:p>
    <w:p w14:paraId="60E8D44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&gt;python –m pip install </w:t>
      </w:r>
      <w:proofErr w:type="spellStart"/>
      <w:proofErr w:type="gramStart"/>
      <w:r w:rsidRPr="00AD399E">
        <w:rPr>
          <w:b/>
        </w:rPr>
        <w:t>quarchpy</w:t>
      </w:r>
      <w:proofErr w:type="spellEnd"/>
      <w:r w:rsidRPr="00AD399E">
        <w:rPr>
          <w:b/>
        </w:rPr>
        <w:t xml:space="preserve"> .</w:t>
      </w:r>
      <w:proofErr w:type="gramEnd"/>
    </w:p>
    <w:p w14:paraId="5F2379CF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6F04DCE1" w14:textId="77777777" w:rsidR="00BC4AE3" w:rsidRDefault="00BC4AE3" w:rsidP="00BC4AE3">
      <w:pPr>
        <w:pStyle w:val="Heading3"/>
      </w:pPr>
      <w:r>
        <w:lastRenderedPageBreak/>
        <w:t>Upgrade</w:t>
      </w:r>
    </w:p>
    <w:p w14:paraId="289A860C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 If you want to upgrade to a new version, you need to add the ‘--upgrade’ command:</w:t>
      </w:r>
    </w:p>
    <w:p w14:paraId="4B1539D3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 xml:space="preserve">&gt;pip install --upgrade </w:t>
      </w:r>
      <w:proofErr w:type="spellStart"/>
      <w:r w:rsidRPr="00AD399E">
        <w:rPr>
          <w:b/>
        </w:rPr>
        <w:t>quarchpy</w:t>
      </w:r>
      <w:proofErr w:type="spellEnd"/>
    </w:p>
    <w:p w14:paraId="085827BA" w14:textId="77777777" w:rsidR="00BC4AE3" w:rsidRDefault="00BC4AE3" w:rsidP="00BC4AE3">
      <w:r>
        <w:t>The --upgrade command can similarly be used in any of the other examples, to load from a local install folder.</w:t>
      </w:r>
    </w:p>
    <w:p w14:paraId="38F8B667" w14:textId="77777777" w:rsidR="00BC4AE3" w:rsidRDefault="00BC4AE3" w:rsidP="00BC4AE3">
      <w:pPr>
        <w:ind w:left="1440"/>
      </w:pPr>
    </w:p>
    <w:p w14:paraId="387A713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7" w:name="_Toc521058877"/>
      <w:bookmarkStart w:id="78" w:name="_Toc512349233"/>
      <w:r>
        <w:br w:type="page"/>
      </w:r>
    </w:p>
    <w:p w14:paraId="4C566F73" w14:textId="77777777" w:rsidR="00BC4AE3" w:rsidRDefault="00BC4AE3" w:rsidP="00BC4AE3">
      <w:pPr>
        <w:pStyle w:val="Heading2"/>
      </w:pPr>
      <w:r>
        <w:lastRenderedPageBreak/>
        <w:t xml:space="preserve">Java </w:t>
      </w:r>
      <w:proofErr w:type="gramStart"/>
      <w:r>
        <w:t>install</w:t>
      </w:r>
      <w:bookmarkEnd w:id="77"/>
      <w:proofErr w:type="gramEnd"/>
    </w:p>
    <w:p w14:paraId="2AFE5D27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Check that the Java JRE is installed</w:t>
      </w:r>
    </w:p>
    <w:p w14:paraId="7B487ADB" w14:textId="77777777" w:rsidR="00BC4AE3" w:rsidRDefault="00BC4AE3" w:rsidP="00BC4AE3">
      <w:pPr>
        <w:spacing w:before="0" w:after="160" w:line="259" w:lineRule="auto"/>
      </w:pPr>
      <w:r>
        <w:t>You can find install instructions and files here:</w:t>
      </w:r>
      <w:r>
        <w:br/>
      </w:r>
      <w:hyperlink r:id="rId11" w:history="1">
        <w:r w:rsidRPr="00632650">
          <w:rPr>
            <w:rStyle w:val="Hyperlink"/>
          </w:rPr>
          <w:t>http://www.oracle.com/technetwork/java/javase/downloads/index.html</w:t>
        </w:r>
      </w:hyperlink>
    </w:p>
    <w:p w14:paraId="269E0DA9" w14:textId="77777777" w:rsidR="00BC4AE3" w:rsidRDefault="00BC4AE3" w:rsidP="00BC4AE3">
      <w:pPr>
        <w:spacing w:before="0" w:after="160" w:line="259" w:lineRule="auto"/>
      </w:pPr>
    </w:p>
    <w:p w14:paraId="187EC7AA" w14:textId="77777777" w:rsidR="00BC4AE3" w:rsidRDefault="00BC4AE3" w:rsidP="00BC4AE3">
      <w:pPr>
        <w:pStyle w:val="Heading2"/>
      </w:pPr>
      <w:bookmarkStart w:id="79" w:name="_Toc521058878"/>
      <w:r>
        <w:t>QPS install</w:t>
      </w:r>
      <w:bookmarkEnd w:id="79"/>
    </w:p>
    <w:p w14:paraId="52BE923C" w14:textId="77777777" w:rsidR="00BC4AE3" w:rsidRDefault="00BC4AE3" w:rsidP="00BC4AE3">
      <w:pPr>
        <w:pStyle w:val="QNumberedlist"/>
        <w:numPr>
          <w:ilvl w:val="0"/>
          <w:numId w:val="0"/>
        </w:numPr>
        <w:ind w:left="567" w:hanging="567"/>
      </w:pPr>
      <w:r>
        <w:t>Current versions of QPS are provided as a portable (non-install) .jar file</w:t>
      </w:r>
    </w:p>
    <w:p w14:paraId="73FCDA97" w14:textId="77777777" w:rsidR="00BC4AE3" w:rsidRDefault="00BC4AE3" w:rsidP="00BC4AE3">
      <w:pPr>
        <w:spacing w:before="0" w:after="160" w:line="259" w:lineRule="auto"/>
      </w:pPr>
      <w:r>
        <w:t>The latest version can be downloaded from here:</w:t>
      </w:r>
      <w:r>
        <w:br/>
      </w:r>
      <w:hyperlink r:id="rId12" w:history="1">
        <w:r w:rsidRPr="00343C91">
          <w:rPr>
            <w:rStyle w:val="Hyperlink"/>
          </w:rPr>
          <w:t>https://quarch.com/products/quarch-power-studio</w:t>
        </w:r>
      </w:hyperlink>
    </w:p>
    <w:p w14:paraId="465AC80B" w14:textId="77777777" w:rsidR="00BC4AE3" w:rsidRDefault="00BC4AE3" w:rsidP="00BC4AE3">
      <w:pPr>
        <w:spacing w:before="0" w:after="160" w:line="259" w:lineRule="auto"/>
      </w:pPr>
    </w:p>
    <w:p w14:paraId="23B92B22" w14:textId="77777777" w:rsidR="00BC4AE3" w:rsidRDefault="00BC4AE3" w:rsidP="00BC4AE3">
      <w:pPr>
        <w:pStyle w:val="Heading2"/>
      </w:pPr>
      <w:bookmarkStart w:id="80" w:name="_Toc521058879"/>
      <w:r>
        <w:t xml:space="preserve">Additional library </w:t>
      </w:r>
      <w:proofErr w:type="gramStart"/>
      <w:r>
        <w:t>install</w:t>
      </w:r>
      <w:bookmarkEnd w:id="80"/>
      <w:proofErr w:type="gramEnd"/>
    </w:p>
    <w:p w14:paraId="11B888BA" w14:textId="77777777" w:rsidR="007E762E" w:rsidRDefault="007E762E" w:rsidP="00BC4AE3">
      <w:r>
        <w:t xml:space="preserve">The example script makes use of win32 calls in order to identify the </w:t>
      </w:r>
      <w:proofErr w:type="spellStart"/>
      <w:r>
        <w:t>Iometer</w:t>
      </w:r>
      <w:proofErr w:type="spellEnd"/>
      <w:r>
        <w:t xml:space="preserve"> targets</w:t>
      </w:r>
    </w:p>
    <w:p w14:paraId="6F620515" w14:textId="77777777" w:rsidR="007E762E" w:rsidRDefault="007E762E" w:rsidP="00BC4AE3">
      <w:r>
        <w:t xml:space="preserve">You will need to install </w:t>
      </w:r>
      <w:proofErr w:type="spellStart"/>
      <w:r>
        <w:t>wmi</w:t>
      </w:r>
      <w:proofErr w:type="spellEnd"/>
      <w:r>
        <w:t xml:space="preserve"> and pywin32</w:t>
      </w:r>
    </w:p>
    <w:p w14:paraId="1E69FBB4" w14:textId="77777777"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proofErr w:type="spellStart"/>
      <w:r>
        <w:rPr>
          <w:b/>
        </w:rPr>
        <w:t>wmi</w:t>
      </w:r>
      <w:proofErr w:type="spellEnd"/>
    </w:p>
    <w:p w14:paraId="62E9F2A5" w14:textId="77777777" w:rsidR="007E762E" w:rsidRPr="00AD399E" w:rsidRDefault="007E762E" w:rsidP="007E762E">
      <w:pPr>
        <w:pStyle w:val="Code"/>
        <w:rPr>
          <w:b/>
        </w:rPr>
      </w:pPr>
      <w:r w:rsidRPr="00AD399E">
        <w:rPr>
          <w:b/>
        </w:rPr>
        <w:t xml:space="preserve">&gt;pip install </w:t>
      </w:r>
      <w:r>
        <w:rPr>
          <w:b/>
        </w:rPr>
        <w:t>pywin32</w:t>
      </w:r>
    </w:p>
    <w:p w14:paraId="440E7E01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7B04D2F0" w14:textId="77777777" w:rsidR="007E762E" w:rsidRDefault="007E762E" w:rsidP="007E762E">
      <w:pPr>
        <w:pStyle w:val="Heading2"/>
      </w:pPr>
      <w:bookmarkStart w:id="81" w:name="_Toc521058880"/>
      <w:r>
        <w:lastRenderedPageBreak/>
        <w:t>Power module setup</w:t>
      </w:r>
      <w:bookmarkEnd w:id="81"/>
    </w:p>
    <w:p w14:paraId="031D3495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276E11E" w14:textId="77777777" w:rsidR="007E762E" w:rsidRDefault="007E762E" w:rsidP="007E762E"/>
    <w:p w14:paraId="75A6FD16" w14:textId="77777777" w:rsidR="007E762E" w:rsidRDefault="007E762E" w:rsidP="007E762E"/>
    <w:p w14:paraId="224826E3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1622D2" wp14:editId="1442B173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E567A" wp14:editId="1E686E06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51713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ABF92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519EA5" wp14:editId="013FD7D8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122BB" w14:textId="77777777"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0A7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" stroked="f">
                <v:textbox style="mso-fit-shape-to-text:t">
                  <w:txbxContent>
                    <w:p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4819EB" wp14:editId="2E16F270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F7C28" wp14:editId="072AD4FA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7BFA6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9E70F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" fillcolor="#5b9bd5 [3204]" strokecolor="#1f4d78 [1604]" strokeweight="1pt"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392CBA" wp14:editId="59758DFF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C7C5B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51254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4508898A" w14:textId="77777777" w:rsidR="00BC4AE3" w:rsidRDefault="007E762E" w:rsidP="00BC4AE3">
      <w:pPr>
        <w:pStyle w:val="Heading1"/>
      </w:pPr>
      <w:bookmarkStart w:id="82" w:name="_Toc475542646"/>
      <w:bookmarkStart w:id="83" w:name="_Toc521058881"/>
      <w:bookmarkEnd w:id="78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2"/>
      <w:bookmarkEnd w:id="83"/>
    </w:p>
    <w:p w14:paraId="73913A03" w14:textId="77777777" w:rsidR="007E762E" w:rsidRDefault="007E762E" w:rsidP="007E762E">
      <w:pPr>
        <w:pStyle w:val="WARNING"/>
      </w:pPr>
      <w:r>
        <w:t xml:space="preserve">You must run the script with </w:t>
      </w:r>
      <w:r w:rsidRPr="007E762E">
        <w:rPr>
          <w:b/>
        </w:rPr>
        <w:t>administrator</w:t>
      </w:r>
      <w:r>
        <w:t xml:space="preserve"> privileges to work</w:t>
      </w:r>
    </w:p>
    <w:p w14:paraId="256B7EDA" w14:textId="77777777" w:rsidR="007E762E" w:rsidRDefault="007E762E" w:rsidP="007E762E"/>
    <w:p w14:paraId="27EE2B1E" w14:textId="77777777" w:rsidR="007E762E" w:rsidRDefault="007E762E" w:rsidP="008F00CE">
      <w:pPr>
        <w:pStyle w:val="QBulletlist"/>
      </w:pPr>
      <w:r>
        <w:t xml:space="preserve">When run, you will be prompted to select a target to run on, ensure that you select the correct drive, or the </w:t>
      </w:r>
      <w:proofErr w:type="spellStart"/>
      <w:r>
        <w:t>Iometer</w:t>
      </w:r>
      <w:proofErr w:type="spellEnd"/>
      <w:r>
        <w:t xml:space="preserve"> test may erase important data!</w:t>
      </w:r>
    </w:p>
    <w:p w14:paraId="76F8E108" w14:textId="77777777" w:rsidR="008F00CE" w:rsidRDefault="007E762E" w:rsidP="00965527">
      <w:pPr>
        <w:ind w:left="131" w:firstLine="720"/>
      </w:pPr>
      <w:r>
        <w:t>Select the drive that</w:t>
      </w:r>
      <w:r w:rsidR="008F00CE">
        <w:t xml:space="preserve"> the power module is attached to.</w:t>
      </w:r>
    </w:p>
    <w:p w14:paraId="44DDE685" w14:textId="77777777" w:rsidR="006B12EC" w:rsidRDefault="006B12EC" w:rsidP="008F00CE">
      <w:pPr>
        <w:pStyle w:val="QBulletlist"/>
      </w:pPr>
      <w:r>
        <w:t xml:space="preserve">You will be prompted to select the </w:t>
      </w:r>
      <w:proofErr w:type="spellStart"/>
      <w:r>
        <w:t>Quarch</w:t>
      </w:r>
      <w:proofErr w:type="spellEnd"/>
      <w:r>
        <w:t xml:space="preserve"> power module you want to connect to.</w:t>
      </w:r>
    </w:p>
    <w:p w14:paraId="0FE1447A" w14:textId="77777777" w:rsidR="008F00CE" w:rsidRDefault="006B12EC" w:rsidP="008F00CE">
      <w:pPr>
        <w:pStyle w:val="QBulletlist"/>
      </w:pPr>
      <w:r>
        <w:t>The script will now launch Power Studio, this may take a few seconds</w:t>
      </w:r>
    </w:p>
    <w:p w14:paraId="500CACB9" w14:textId="77777777" w:rsidR="006B12EC" w:rsidRDefault="006B12EC" w:rsidP="008F00CE">
      <w:pPr>
        <w:pStyle w:val="QBulletlist"/>
      </w:pPr>
      <w:r>
        <w:t>The script will iterate through every .conf file in the root /conf folder of the application note folder.</w:t>
      </w:r>
    </w:p>
    <w:p w14:paraId="114B1C16" w14:textId="77777777"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 xml:space="preserve">Each .conf file is a renamed </w:t>
      </w:r>
      <w:proofErr w:type="spellStart"/>
      <w:r>
        <w:t>Iometer</w:t>
      </w:r>
      <w:proofErr w:type="spellEnd"/>
      <w:r>
        <w:t xml:space="preserve"> .</w:t>
      </w:r>
      <w:proofErr w:type="spellStart"/>
      <w:r>
        <w:t>icf</w:t>
      </w:r>
      <w:proofErr w:type="spellEnd"/>
      <w:r>
        <w:t xml:space="preserve"> file, with no target information</w:t>
      </w:r>
    </w:p>
    <w:p w14:paraId="09813A88" w14:textId="77777777" w:rsidR="006B12EC" w:rsidRDefault="006B12EC" w:rsidP="006B12EC">
      <w:pPr>
        <w:pStyle w:val="QBulletlist"/>
        <w:numPr>
          <w:ilvl w:val="0"/>
          <w:numId w:val="0"/>
        </w:numPr>
        <w:ind w:left="851"/>
      </w:pPr>
      <w:r>
        <w:t xml:space="preserve">The script will take each .conf file, add the required target information for each worker and then execute it with </w:t>
      </w:r>
      <w:proofErr w:type="spellStart"/>
      <w:r>
        <w:t>Iometer</w:t>
      </w:r>
      <w:proofErr w:type="spellEnd"/>
      <w:r>
        <w:t>.  This means you can create any number of your own .conf files and drop them in the folder to be executed.</w:t>
      </w:r>
    </w:p>
    <w:p w14:paraId="3DAF3246" w14:textId="77777777" w:rsidR="006B12EC" w:rsidRDefault="006B12EC" w:rsidP="006B12EC">
      <w:pPr>
        <w:pStyle w:val="QBulletlist"/>
      </w:pPr>
      <w:r>
        <w:t xml:space="preserve">As each </w:t>
      </w:r>
      <w:proofErr w:type="spellStart"/>
      <w:r>
        <w:t>Iometer</w:t>
      </w:r>
      <w:proofErr w:type="spellEnd"/>
      <w:r>
        <w:t xml:space="preserve"> run is executed, the script will:</w:t>
      </w:r>
    </w:p>
    <w:p w14:paraId="05286A1F" w14:textId="77777777" w:rsidR="006A06FC" w:rsidRDefault="006A06FC" w:rsidP="006B12EC">
      <w:pPr>
        <w:pStyle w:val="QSublist"/>
      </w:pPr>
      <w:r>
        <w:t>Display the real time power consumption</w:t>
      </w:r>
    </w:p>
    <w:p w14:paraId="7A7BCDB2" w14:textId="77777777" w:rsidR="006B12EC" w:rsidRDefault="006B12EC" w:rsidP="006B12EC">
      <w:pPr>
        <w:pStyle w:val="QSublist"/>
      </w:pPr>
      <w:r>
        <w:t>Annotate the start and end of each test</w:t>
      </w:r>
    </w:p>
    <w:p w14:paraId="7A8F2CD5" w14:textId="77777777" w:rsidR="006B12EC" w:rsidRDefault="006A06FC" w:rsidP="006B12EC">
      <w:pPr>
        <w:pStyle w:val="QSublist"/>
      </w:pPr>
      <w:proofErr w:type="gramStart"/>
      <w:r>
        <w:t>Parse</w:t>
      </w:r>
      <w:r w:rsidR="00965527" w:rsidRPr="00965527">
        <w:rPr>
          <w:rFonts w:eastAsiaTheme="minorHAnsi" w:cstheme="minorBidi"/>
          <w:noProof/>
          <w:color w:val="000000" w:themeColor="text1"/>
          <w:szCs w:val="22"/>
          <w:lang w:val="en-GB" w:eastAsia="en-GB" w:bidi="ar-SA"/>
        </w:rPr>
        <w:t xml:space="preserve"> </w:t>
      </w:r>
      <w:r w:rsidR="006B12EC">
        <w:t xml:space="preserve"> the</w:t>
      </w:r>
      <w:proofErr w:type="gramEnd"/>
      <w:r w:rsidR="006B12EC">
        <w:t xml:space="preserve"> </w:t>
      </w:r>
      <w:proofErr w:type="spellStart"/>
      <w:r w:rsidR="006B12EC">
        <w:t>iometer</w:t>
      </w:r>
      <w:proofErr w:type="spellEnd"/>
      <w:r w:rsidR="006B12EC">
        <w:t xml:space="preserve"> </w:t>
      </w:r>
      <w:r>
        <w:t>‘</w:t>
      </w:r>
      <w:proofErr w:type="spellStart"/>
      <w:r>
        <w:t>instresults</w:t>
      </w:r>
      <w:proofErr w:type="spellEnd"/>
      <w:r>
        <w:t>’ file and add the second-by-second performance data onto the chart</w:t>
      </w:r>
    </w:p>
    <w:p w14:paraId="61B7DB4B" w14:textId="77777777" w:rsidR="008F00CE" w:rsidRDefault="00965527" w:rsidP="00965527">
      <w:pPr>
        <w:pStyle w:val="Centredimage"/>
      </w:pPr>
      <w:r w:rsidRPr="00965527">
        <w:drawing>
          <wp:inline distT="0" distB="0" distL="0" distR="0" wp14:anchorId="0DD552D8" wp14:editId="4BD7EED3">
            <wp:extent cx="4714875" cy="265205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615" w14:textId="77777777" w:rsidR="004B557C" w:rsidRDefault="004B557C" w:rsidP="004B557C">
      <w:pPr>
        <w:pStyle w:val="WARNING"/>
      </w:pPr>
      <w:r>
        <w:lastRenderedPageBreak/>
        <w:t>Note that by default, the script will process every .conf file in the /conf folder into .</w:t>
      </w:r>
      <w:proofErr w:type="spellStart"/>
      <w:r>
        <w:t>icf</w:t>
      </w:r>
      <w:proofErr w:type="spellEnd"/>
      <w:r>
        <w:t xml:space="preserve"> files and then run every .</w:t>
      </w:r>
      <w:proofErr w:type="spellStart"/>
      <w:r>
        <w:t>icf</w:t>
      </w:r>
      <w:proofErr w:type="spellEnd"/>
      <w:r>
        <w:t xml:space="preserve"> file in order.  If you have .conf AND .</w:t>
      </w:r>
      <w:proofErr w:type="spellStart"/>
      <w:r>
        <w:t>icf</w:t>
      </w:r>
      <w:proofErr w:type="spellEnd"/>
      <w:r>
        <w:t xml:space="preserve"> files in the folder, all of them will be run.  If you have any corrupt or incorrectly formatted files in the folder, the test may not run correctly.</w:t>
      </w:r>
    </w:p>
    <w:p w14:paraId="61446BAA" w14:textId="77777777" w:rsidR="002E1337" w:rsidRPr="007E762E" w:rsidRDefault="002E1337" w:rsidP="004B557C">
      <w:pPr>
        <w:pStyle w:val="WARNING"/>
      </w:pPr>
      <w:r>
        <w:t>See the following sections on the correct format for files.</w:t>
      </w:r>
    </w:p>
    <w:p w14:paraId="18E33226" w14:textId="77777777" w:rsidR="004B557C" w:rsidRDefault="004B557C" w:rsidP="00965527">
      <w:pPr>
        <w:pStyle w:val="Centredimage"/>
      </w:pPr>
    </w:p>
    <w:p w14:paraId="5F07AA07" w14:textId="77777777" w:rsidR="004B557C" w:rsidRDefault="004B557C">
      <w:pPr>
        <w:spacing w:before="0" w:after="160" w:line="259" w:lineRule="auto"/>
        <w:rPr>
          <w:rFonts w:eastAsiaTheme="majorEastAsia" w:cstheme="majorBidi"/>
          <w:b/>
          <w:color w:val="1F4E79" w:themeColor="accent1" w:themeShade="80"/>
          <w:sz w:val="36"/>
          <w:szCs w:val="32"/>
        </w:rPr>
      </w:pPr>
      <w:r>
        <w:br w:type="page"/>
      </w:r>
    </w:p>
    <w:p w14:paraId="4412C0A9" w14:textId="77777777" w:rsidR="00992BB4" w:rsidRDefault="00D035F9" w:rsidP="00D035F9">
      <w:pPr>
        <w:pStyle w:val="Heading1"/>
      </w:pPr>
      <w:r>
        <w:lastRenderedPageBreak/>
        <w:t xml:space="preserve">Creating </w:t>
      </w:r>
      <w:proofErr w:type="spellStart"/>
      <w:r>
        <w:t>Iometer</w:t>
      </w:r>
      <w:proofErr w:type="spellEnd"/>
      <w:r>
        <w:t xml:space="preserve"> Workloads</w:t>
      </w:r>
    </w:p>
    <w:p w14:paraId="1E75DF60" w14:textId="77777777" w:rsidR="00D035F9" w:rsidRDefault="00D035F9" w:rsidP="00D035F9">
      <w:r>
        <w:t>This example code can take instructions in several forms</w:t>
      </w:r>
    </w:p>
    <w:p w14:paraId="2B072065" w14:textId="77777777" w:rsidR="00D035F9" w:rsidRDefault="00D035F9" w:rsidP="004137D3">
      <w:pPr>
        <w:pStyle w:val="QBulletlist"/>
      </w:pPr>
      <w:r>
        <w:t>Placing .</w:t>
      </w:r>
      <w:proofErr w:type="spellStart"/>
      <w:r>
        <w:t>icf</w:t>
      </w:r>
      <w:proofErr w:type="spellEnd"/>
      <w:r>
        <w:t xml:space="preserve"> files in the /Conf folder and the script will iterate through them (using the target set in the file)</w:t>
      </w:r>
    </w:p>
    <w:p w14:paraId="4B729736" w14:textId="77777777" w:rsidR="00D035F9" w:rsidRDefault="00D035F9" w:rsidP="004137D3">
      <w:pPr>
        <w:pStyle w:val="QBulletlist"/>
      </w:pPr>
      <w:r>
        <w:t xml:space="preserve">Placing .conf files in the /Conf folder and the script will iterate through them, converting them </w:t>
      </w:r>
      <w:proofErr w:type="gramStart"/>
      <w:r>
        <w:t>to .</w:t>
      </w:r>
      <w:proofErr w:type="spellStart"/>
      <w:r>
        <w:t>icf</w:t>
      </w:r>
      <w:proofErr w:type="spellEnd"/>
      <w:proofErr w:type="gramEnd"/>
      <w:r>
        <w:t xml:space="preserve"> automatically, filling in the host and target information so they will work in a cross-platform and cross-device way</w:t>
      </w:r>
    </w:p>
    <w:p w14:paraId="061FC844" w14:textId="77777777" w:rsidR="00D035F9" w:rsidRPr="00D035F9" w:rsidRDefault="00D035F9" w:rsidP="004137D3">
      <w:pPr>
        <w:pStyle w:val="QBulletlist"/>
      </w:pPr>
      <w:r>
        <w:t xml:space="preserve">Creating a .csv file describing the test parameters to use and calling it from the example code.  This will auto-generate a set of </w:t>
      </w:r>
      <w:proofErr w:type="spellStart"/>
      <w:r>
        <w:t>iometer</w:t>
      </w:r>
      <w:proofErr w:type="spellEnd"/>
      <w:r>
        <w:t xml:space="preserve"> workload tests in a simple way, but not all </w:t>
      </w:r>
      <w:proofErr w:type="spellStart"/>
      <w:r>
        <w:t>Iometer</w:t>
      </w:r>
      <w:proofErr w:type="spellEnd"/>
      <w:r>
        <w:t xml:space="preserve"> options are available.</w:t>
      </w:r>
    </w:p>
    <w:p w14:paraId="0C527D6C" w14:textId="77777777" w:rsidR="00D035F9" w:rsidRDefault="006A7E5B" w:rsidP="00D035F9">
      <w:pPr>
        <w:pStyle w:val="Heading2"/>
      </w:pPr>
      <w:r>
        <w:t xml:space="preserve">Generating </w:t>
      </w:r>
      <w:r w:rsidR="00D035F9">
        <w:t>.</w:t>
      </w:r>
      <w:proofErr w:type="spellStart"/>
      <w:r w:rsidR="00E74B46">
        <w:t>icf</w:t>
      </w:r>
      <w:proofErr w:type="spellEnd"/>
      <w:r w:rsidR="00D035F9">
        <w:t xml:space="preserve"> </w:t>
      </w:r>
      <w:r w:rsidR="00E74B46">
        <w:t>f</w:t>
      </w:r>
      <w:r w:rsidR="00D035F9">
        <w:t>iles</w:t>
      </w:r>
    </w:p>
    <w:p w14:paraId="53A24BDC" w14:textId="77777777" w:rsidR="00D035F9" w:rsidRDefault="004137D3" w:rsidP="00992BB4">
      <w:pPr>
        <w:pStyle w:val="Centredimage"/>
        <w:jc w:val="left"/>
      </w:pPr>
      <w:r>
        <w:t>The application note code can run any .icf file BUT there are some critical options in the file that must be set in order for it to process correctly</w:t>
      </w:r>
      <w:r w:rsidR="007410C1">
        <w:t>.</w:t>
      </w:r>
    </w:p>
    <w:p w14:paraId="14451689" w14:textId="77777777" w:rsidR="006A7E5B" w:rsidRDefault="006A7E5B" w:rsidP="00992BB4">
      <w:pPr>
        <w:pStyle w:val="Centredimage"/>
        <w:jc w:val="left"/>
      </w:pPr>
      <w:r>
        <w:t>.icf files contain target information for both the host name and the device targes, so are not easily portable between tests.</w:t>
      </w:r>
    </w:p>
    <w:p w14:paraId="397E308E" w14:textId="77777777" w:rsidR="004137D3" w:rsidRDefault="004137D3" w:rsidP="004137D3">
      <w:pPr>
        <w:pStyle w:val="QNumberedlist"/>
      </w:pPr>
      <w:r>
        <w:t xml:space="preserve">Open </w:t>
      </w:r>
      <w:proofErr w:type="spellStart"/>
      <w:r>
        <w:t>Iometer</w:t>
      </w:r>
      <w:proofErr w:type="spellEnd"/>
      <w:r>
        <w:t xml:space="preserve"> and create the workload setup you require, selecting the workers, targets and access specifications you want.</w:t>
      </w:r>
    </w:p>
    <w:p w14:paraId="39198690" w14:textId="77777777" w:rsidR="00F47A73" w:rsidRDefault="00F47A73" w:rsidP="004137D3">
      <w:pPr>
        <w:pStyle w:val="QNumberedlist"/>
      </w:pPr>
      <w:r>
        <w:t>On the ‘Results Display’ tab:</w:t>
      </w:r>
    </w:p>
    <w:p w14:paraId="234C0706" w14:textId="77777777" w:rsidR="00F47A73" w:rsidRDefault="00F47A73" w:rsidP="00F47A73">
      <w:pPr>
        <w:pStyle w:val="QSublistordered-level2"/>
      </w:pPr>
      <w:r>
        <w:t>Check the box: ‘</w:t>
      </w:r>
      <w:r w:rsidRPr="007410C1">
        <w:rPr>
          <w:b/>
        </w:rPr>
        <w:t>Record last update to file’</w:t>
      </w:r>
    </w:p>
    <w:p w14:paraId="36B63A50" w14:textId="77777777" w:rsidR="00F47A73" w:rsidRDefault="00F47A73" w:rsidP="00F47A73">
      <w:pPr>
        <w:pStyle w:val="QSublistordered-level2"/>
      </w:pPr>
      <w:r>
        <w:t>Ensure the ‘</w:t>
      </w:r>
      <w:r w:rsidRPr="007410C1">
        <w:rPr>
          <w:b/>
        </w:rPr>
        <w:t>Update Frequency</w:t>
      </w:r>
      <w:r>
        <w:t>’ is set to 1</w:t>
      </w:r>
    </w:p>
    <w:p w14:paraId="07E7CD55" w14:textId="77777777" w:rsidR="00F47A73" w:rsidRDefault="004137D3" w:rsidP="004137D3">
      <w:pPr>
        <w:pStyle w:val="QNumberedlist"/>
      </w:pPr>
      <w:r>
        <w:t>On the ‘Test Results’ tab</w:t>
      </w:r>
      <w:r w:rsidR="00F47A73">
        <w:t>:</w:t>
      </w:r>
    </w:p>
    <w:p w14:paraId="62BCE72E" w14:textId="77777777" w:rsidR="004137D3" w:rsidRDefault="00F47A73" w:rsidP="00F47A73">
      <w:pPr>
        <w:pStyle w:val="QSublistordered-level2"/>
      </w:pPr>
      <w:r>
        <w:t>E</w:t>
      </w:r>
      <w:r w:rsidR="004137D3">
        <w:t xml:space="preserve">nter a short descriptive </w:t>
      </w:r>
      <w:r w:rsidR="007410C1" w:rsidRPr="007410C1">
        <w:rPr>
          <w:b/>
        </w:rPr>
        <w:t xml:space="preserve">test </w:t>
      </w:r>
      <w:r w:rsidR="004137D3" w:rsidRPr="007410C1">
        <w:rPr>
          <w:b/>
        </w:rPr>
        <w:t>name</w:t>
      </w:r>
      <w:r w:rsidR="004137D3">
        <w:t xml:space="preserve"> for the test, such as “</w:t>
      </w:r>
      <w:r>
        <w:t>64k 100% Read</w:t>
      </w:r>
      <w:r w:rsidR="004137D3">
        <w:t>”</w:t>
      </w:r>
      <w:r>
        <w:t>.  This will be displayed on the chart and statistics later.</w:t>
      </w:r>
    </w:p>
    <w:p w14:paraId="03FDBD7C" w14:textId="77777777" w:rsidR="00F47A73" w:rsidRDefault="00F47A73" w:rsidP="00F47A73">
      <w:pPr>
        <w:pStyle w:val="QSublistordered-level2"/>
      </w:pPr>
      <w:r>
        <w:t>Set a limited run time for the workload in the ‘</w:t>
      </w:r>
      <w:r w:rsidRPr="007410C1">
        <w:rPr>
          <w:b/>
        </w:rPr>
        <w:t>Run Time</w:t>
      </w:r>
      <w:r>
        <w:t>’ area</w:t>
      </w:r>
    </w:p>
    <w:p w14:paraId="385AF57F" w14:textId="77777777" w:rsidR="006A355C" w:rsidRPr="00B73D60" w:rsidRDefault="00E74B46" w:rsidP="00915AA8">
      <w:pPr>
        <w:pStyle w:val="QNumberedlist"/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t>Save the file</w:t>
      </w:r>
      <w:r w:rsidR="00B73D60">
        <w:t>, placing the ones you want to run</w:t>
      </w:r>
      <w:r>
        <w:t xml:space="preserve"> into the /Conf folder</w:t>
      </w:r>
      <w:r w:rsidR="006A355C">
        <w:br w:type="page"/>
      </w:r>
    </w:p>
    <w:p w14:paraId="1488CC80" w14:textId="77777777" w:rsidR="006A7E5B" w:rsidRDefault="006A7E5B" w:rsidP="006A7E5B">
      <w:pPr>
        <w:pStyle w:val="Heading2"/>
      </w:pPr>
      <w:r>
        <w:lastRenderedPageBreak/>
        <w:t>Using .conf files</w:t>
      </w:r>
    </w:p>
    <w:p w14:paraId="5F1A094A" w14:textId="77777777" w:rsidR="006A7E5B" w:rsidRPr="006A7E5B" w:rsidRDefault="006A7E5B" w:rsidP="006A7E5B">
      <w:r>
        <w:t>Several example .conf files are supplied in the /</w:t>
      </w:r>
      <w:proofErr w:type="spellStart"/>
      <w:r>
        <w:t>conf_examples</w:t>
      </w:r>
      <w:proofErr w:type="spellEnd"/>
      <w:r>
        <w:t xml:space="preserve"> folder</w:t>
      </w:r>
      <w:r w:rsidR="006A355C">
        <w:t>.  Any .conf file placed in the /conf folder will be converted to a .</w:t>
      </w:r>
      <w:proofErr w:type="spellStart"/>
      <w:r w:rsidR="006A355C">
        <w:t>icf</w:t>
      </w:r>
      <w:proofErr w:type="spellEnd"/>
      <w:r w:rsidR="006A355C">
        <w:t xml:space="preserve"> file at run time.  This involves replacing the access specifications, host and target information.  Using .conf files is more portable </w:t>
      </w:r>
      <w:proofErr w:type="spellStart"/>
      <w:r w:rsidR="006A355C">
        <w:t>thatn</w:t>
      </w:r>
      <w:proofErr w:type="spellEnd"/>
      <w:r w:rsidR="006A355C">
        <w:t xml:space="preserve"> fixed .</w:t>
      </w:r>
      <w:proofErr w:type="spellStart"/>
      <w:r w:rsidR="006A355C">
        <w:t>icf</w:t>
      </w:r>
      <w:proofErr w:type="spellEnd"/>
      <w:r w:rsidR="006A355C">
        <w:t xml:space="preserve"> files, as you can move between host systems or target devices.</w:t>
      </w:r>
    </w:p>
    <w:p w14:paraId="04E33DF8" w14:textId="77777777" w:rsidR="00F47A73" w:rsidRDefault="006A355C" w:rsidP="006A355C">
      <w:pPr>
        <w:pStyle w:val="QNumberedlist"/>
        <w:numPr>
          <w:ilvl w:val="0"/>
          <w:numId w:val="0"/>
        </w:numPr>
      </w:pPr>
      <w:r>
        <w:t xml:space="preserve">A .conf file is a simple </w:t>
      </w:r>
      <w:proofErr w:type="spellStart"/>
      <w:r>
        <w:t>IOmeter</w:t>
      </w:r>
      <w:proofErr w:type="spellEnd"/>
      <w:r>
        <w:t xml:space="preserve"> file, with placeholders for the sections that will be changed.  You can edit the existing .conf files, or create new ones:</w:t>
      </w:r>
    </w:p>
    <w:p w14:paraId="1CCCFDA8" w14:textId="77777777" w:rsidR="006A355C" w:rsidRDefault="00B73D60" w:rsidP="00902814">
      <w:pPr>
        <w:pStyle w:val="QNumberedlist"/>
        <w:numPr>
          <w:ilvl w:val="1"/>
          <w:numId w:val="5"/>
        </w:numPr>
        <w:ind w:firstLine="142"/>
      </w:pPr>
      <w:r>
        <w:t>Generate a valid .</w:t>
      </w:r>
      <w:proofErr w:type="spellStart"/>
      <w:r>
        <w:t>icf</w:t>
      </w:r>
      <w:proofErr w:type="spellEnd"/>
      <w:r>
        <w:t xml:space="preserve"> file for </w:t>
      </w:r>
      <w:proofErr w:type="spellStart"/>
      <w:r>
        <w:t>IOmeter</w:t>
      </w:r>
      <w:proofErr w:type="spellEnd"/>
      <w:r>
        <w:t>, following the previous instructions</w:t>
      </w:r>
    </w:p>
    <w:p w14:paraId="7F2BD019" w14:textId="77777777" w:rsidR="00B73D60" w:rsidRDefault="001D0192" w:rsidP="00902814">
      <w:pPr>
        <w:pStyle w:val="QNumberedlist"/>
        <w:numPr>
          <w:ilvl w:val="1"/>
          <w:numId w:val="5"/>
        </w:numPr>
        <w:ind w:firstLine="142"/>
      </w:pPr>
      <w:r>
        <w:t>Locate the ‘Manager List’</w:t>
      </w:r>
      <w:r w:rsidR="00664D95">
        <w:t xml:space="preserve"> section here:</w:t>
      </w:r>
    </w:p>
    <w:p w14:paraId="4EDB4684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>'Manager ID, manager name</w:t>
      </w:r>
    </w:p>
    <w:p w14:paraId="4D2D2479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ab/>
      </w:r>
      <w:proofErr w:type="gramStart"/>
      <w:r w:rsidRPr="00664D95">
        <w:rPr>
          <w:b/>
        </w:rPr>
        <w:t>1,</w:t>
      </w:r>
      <w:r w:rsidR="00664D95" w:rsidRPr="00664D95">
        <w:rPr>
          <w:b/>
        </w:rPr>
        <w:t>MY</w:t>
      </w:r>
      <w:proofErr w:type="gramEnd"/>
      <w:r w:rsidR="00664D95" w:rsidRPr="00664D95">
        <w:rPr>
          <w:b/>
        </w:rPr>
        <w:t>-PC-NAME</w:t>
      </w:r>
    </w:p>
    <w:p w14:paraId="57DD0CB9" w14:textId="77777777" w:rsidR="001D0192" w:rsidRPr="00664D95" w:rsidRDefault="001D0192" w:rsidP="00664D95">
      <w:pPr>
        <w:pStyle w:val="Code"/>
        <w:spacing w:before="0" w:after="0"/>
        <w:ind w:left="1440"/>
        <w:rPr>
          <w:b/>
        </w:rPr>
      </w:pPr>
      <w:r w:rsidRPr="00664D95">
        <w:rPr>
          <w:b/>
        </w:rPr>
        <w:t>'Manager network address</w:t>
      </w:r>
    </w:p>
    <w:p w14:paraId="563DFC15" w14:textId="77777777" w:rsidR="004137D3" w:rsidRDefault="00664D95" w:rsidP="00992BB4">
      <w:pPr>
        <w:pStyle w:val="Centredimage"/>
        <w:jc w:val="left"/>
      </w:pPr>
      <w:r>
        <w:tab/>
      </w:r>
      <w:r>
        <w:tab/>
        <w:t>Change it to:</w:t>
      </w:r>
    </w:p>
    <w:p w14:paraId="22FC9A88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'Manager ID, manager name</w:t>
      </w:r>
    </w:p>
    <w:p w14:paraId="4FC11245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ab/>
      </w:r>
      <w:proofErr w:type="gramStart"/>
      <w:r w:rsidRPr="00A75045">
        <w:rPr>
          <w:b/>
        </w:rPr>
        <w:t>1,[</w:t>
      </w:r>
      <w:proofErr w:type="gramEnd"/>
      <w:r w:rsidRPr="00A75045">
        <w:rPr>
          <w:b/>
        </w:rPr>
        <w:t>*MANAGER*]</w:t>
      </w:r>
    </w:p>
    <w:p w14:paraId="3CE6CA1E" w14:textId="77777777" w:rsidR="00664D95" w:rsidRPr="00A75045" w:rsidRDefault="00664D95" w:rsidP="00664D9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'Manager network address</w:t>
      </w:r>
    </w:p>
    <w:p w14:paraId="7CE4ADB2" w14:textId="77777777" w:rsidR="00A75045" w:rsidRDefault="00A75045" w:rsidP="00A75045">
      <w:pPr>
        <w:pStyle w:val="QNumberedlist"/>
        <w:ind w:hanging="142"/>
      </w:pPr>
      <w:r>
        <w:t>Next locate each of the ‘Worker’ sections (normally there are 8).</w:t>
      </w:r>
    </w:p>
    <w:p w14:paraId="6BE88CD5" w14:textId="77777777" w:rsidR="00A75045" w:rsidRDefault="00A75045" w:rsidP="00A75045">
      <w:pPr>
        <w:pStyle w:val="QNumberedlist"/>
        <w:numPr>
          <w:ilvl w:val="0"/>
          <w:numId w:val="0"/>
        </w:numPr>
        <w:ind w:left="1440"/>
      </w:pPr>
      <w:r>
        <w:t>For each worker, edit:</w:t>
      </w:r>
    </w:p>
    <w:p w14:paraId="536FBB4B" w14:textId="77777777" w:rsidR="00A75045" w:rsidRPr="00A75045" w:rsidRDefault="00A75045" w:rsidP="00A7504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'Target assignments</w:t>
      </w:r>
    </w:p>
    <w:p w14:paraId="00710617" w14:textId="77777777" w:rsidR="00A75045" w:rsidRPr="00A75045" w:rsidRDefault="00A75045" w:rsidP="00A75045">
      <w:pPr>
        <w:pStyle w:val="Code"/>
        <w:spacing w:before="0" w:after="0"/>
        <w:ind w:left="1440"/>
        <w:rPr>
          <w:b/>
        </w:rPr>
      </w:pPr>
      <w:r w:rsidRPr="00A75045">
        <w:rPr>
          <w:b/>
        </w:rPr>
        <w:t>'End target assignments</w:t>
      </w:r>
    </w:p>
    <w:p w14:paraId="0B034BAB" w14:textId="77777777" w:rsidR="00664D95" w:rsidRDefault="00A75045" w:rsidP="00992BB4">
      <w:pPr>
        <w:pStyle w:val="Centredimage"/>
        <w:jc w:val="left"/>
      </w:pPr>
      <w:r>
        <w:tab/>
      </w:r>
      <w:r>
        <w:tab/>
        <w:t>Change it to:</w:t>
      </w:r>
    </w:p>
    <w:p w14:paraId="187A9227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 assignments</w:t>
      </w:r>
    </w:p>
    <w:p w14:paraId="31459588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</w:t>
      </w:r>
    </w:p>
    <w:p w14:paraId="55865CCE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ab/>
      </w:r>
      <w:r>
        <w:rPr>
          <w:rFonts w:ascii="Consolas" w:hAnsi="Consolas"/>
          <w:b/>
          <w:noProof w:val="0"/>
          <w:lang w:val="en-US" w:eastAsia="en-US"/>
        </w:rPr>
        <w:t>[*TARGET*]</w:t>
      </w:r>
    </w:p>
    <w:p w14:paraId="1EA33D97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'Target type</w:t>
      </w:r>
    </w:p>
    <w:p w14:paraId="777E977A" w14:textId="77777777" w:rsidR="007213E7" w:rsidRPr="007213E7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ab/>
        <w:t>DISK</w:t>
      </w:r>
    </w:p>
    <w:p w14:paraId="4E862A6A" w14:textId="77777777" w:rsidR="003D33C5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'End target</w:t>
      </w:r>
    </w:p>
    <w:p w14:paraId="0C161188" w14:textId="77777777" w:rsidR="003D33C5" w:rsidRDefault="007213E7" w:rsidP="003D33C5">
      <w:pPr>
        <w:pStyle w:val="Centredimage"/>
        <w:spacing w:before="0" w:after="0"/>
        <w:ind w:left="1440"/>
        <w:jc w:val="left"/>
        <w:rPr>
          <w:rFonts w:ascii="Consolas" w:hAnsi="Consolas"/>
          <w:b/>
          <w:noProof w:val="0"/>
          <w:lang w:val="en-US" w:eastAsia="en-US"/>
        </w:rPr>
      </w:pPr>
      <w:r w:rsidRPr="007213E7">
        <w:rPr>
          <w:rFonts w:ascii="Consolas" w:hAnsi="Consolas"/>
          <w:b/>
          <w:noProof w:val="0"/>
          <w:lang w:val="en-US" w:eastAsia="en-US"/>
        </w:rPr>
        <w:t>'End target assignments</w:t>
      </w:r>
    </w:p>
    <w:p w14:paraId="45AB4CE5" w14:textId="77777777" w:rsidR="00A75045" w:rsidRDefault="004B557C" w:rsidP="007213E7">
      <w:pPr>
        <w:pStyle w:val="Centredimage"/>
        <w:jc w:val="left"/>
      </w:pPr>
      <w:r>
        <w:t>When the script runs, the manager and target information will be set automatically.</w:t>
      </w:r>
    </w:p>
    <w:sectPr w:rsidR="00A75045" w:rsidSect="00BB5237">
      <w:headerReference w:type="default" r:id="rId14"/>
      <w:footerReference w:type="default" r:id="rId15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9DE12D" w14:textId="77777777" w:rsidR="001A0DB8" w:rsidRDefault="001A0DB8" w:rsidP="009F3CE7">
      <w:r>
        <w:separator/>
      </w:r>
    </w:p>
  </w:endnote>
  <w:endnote w:type="continuationSeparator" w:id="0">
    <w:p w14:paraId="7390C0C3" w14:textId="77777777" w:rsidR="001A0DB8" w:rsidRDefault="001A0DB8" w:rsidP="009F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 Neue">
    <w:altName w:val="Corbel"/>
    <w:panose1 w:val="020B06040202020202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D57B0" w14:textId="6C7F68EC" w:rsidR="004049EF" w:rsidRDefault="000617CC" w:rsidP="009F3CE7">
    <w:pPr>
      <w:pStyle w:val="Footer"/>
    </w:pPr>
    <w:r>
      <w:t>Revision 1.</w:t>
    </w:r>
    <w:r w:rsidR="00811EA0">
      <w:t>2</w:t>
    </w:r>
    <w:r w:rsidR="004049EF" w:rsidRPr="001A615E">
      <w:tab/>
    </w:r>
    <w:r w:rsidR="004049EF">
      <w:t>©</w:t>
    </w:r>
    <w:r w:rsidR="004049EF" w:rsidRPr="001A615E">
      <w:t xml:space="preserve"> </w:t>
    </w:r>
    <w:proofErr w:type="spellStart"/>
    <w:r w:rsidR="004049EF" w:rsidRPr="001A615E">
      <w:t>Quarch</w:t>
    </w:r>
    <w:proofErr w:type="spellEnd"/>
    <w:r w:rsidR="004049EF" w:rsidRPr="001A615E">
      <w:t xml:space="preserve"> Technology</w:t>
    </w:r>
    <w:r w:rsidR="004049EF">
      <w:t xml:space="preserve"> 201</w:t>
    </w:r>
    <w:r w:rsidR="00BC4AE3">
      <w:t>8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AE12CE">
      <w:rPr>
        <w:noProof/>
      </w:rPr>
      <w:t>13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AE12CE">
      <w:rPr>
        <w:noProof/>
      </w:rPr>
      <w:t>13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BCC52" w14:textId="77777777" w:rsidR="001A0DB8" w:rsidRDefault="001A0DB8" w:rsidP="009F3CE7">
      <w:r>
        <w:separator/>
      </w:r>
    </w:p>
  </w:footnote>
  <w:footnote w:type="continuationSeparator" w:id="0">
    <w:p w14:paraId="7896515E" w14:textId="77777777" w:rsidR="001A0DB8" w:rsidRDefault="001A0DB8" w:rsidP="009F3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09648" w14:textId="77777777" w:rsidR="004049EF" w:rsidRPr="003777CF" w:rsidRDefault="004049EF" w:rsidP="009F3CE7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23F142ED" wp14:editId="79A13A43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AN-016</w:t>
    </w:r>
    <w:r w:rsidRPr="003777CF">
      <w:t xml:space="preserve"> – </w:t>
    </w:r>
    <w:r w:rsidR="00BC4AE3">
      <w:t>QPS automation with Iometer</w:t>
    </w:r>
  </w:p>
  <w:p w14:paraId="48B227EA" w14:textId="77777777" w:rsidR="004049EF" w:rsidRDefault="004049EF" w:rsidP="009F3CE7">
    <w:pPr>
      <w:pStyle w:val="Header"/>
    </w:pPr>
  </w:p>
  <w:p w14:paraId="75B21B17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3867"/>
    <w:rsid w:val="0004551C"/>
    <w:rsid w:val="000470AA"/>
    <w:rsid w:val="00051241"/>
    <w:rsid w:val="00053F2A"/>
    <w:rsid w:val="000617CC"/>
    <w:rsid w:val="00077AEF"/>
    <w:rsid w:val="000919BE"/>
    <w:rsid w:val="00095B1E"/>
    <w:rsid w:val="00097DD9"/>
    <w:rsid w:val="000B1765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0DB8"/>
    <w:rsid w:val="001A34B3"/>
    <w:rsid w:val="001D0192"/>
    <w:rsid w:val="001D6BBB"/>
    <w:rsid w:val="001F318D"/>
    <w:rsid w:val="0020173B"/>
    <w:rsid w:val="002229F0"/>
    <w:rsid w:val="0024455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34722"/>
    <w:rsid w:val="004368DB"/>
    <w:rsid w:val="00440FDE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20909"/>
    <w:rsid w:val="006257CC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7E5B"/>
    <w:rsid w:val="006B12EC"/>
    <w:rsid w:val="006B4D12"/>
    <w:rsid w:val="006C70E4"/>
    <w:rsid w:val="006D444C"/>
    <w:rsid w:val="006D6F13"/>
    <w:rsid w:val="006E00D1"/>
    <w:rsid w:val="006F2E47"/>
    <w:rsid w:val="007213E7"/>
    <w:rsid w:val="007410C1"/>
    <w:rsid w:val="00754DA8"/>
    <w:rsid w:val="007572AF"/>
    <w:rsid w:val="00784CCE"/>
    <w:rsid w:val="0079261F"/>
    <w:rsid w:val="00797FE9"/>
    <w:rsid w:val="007A66E9"/>
    <w:rsid w:val="007B2CC4"/>
    <w:rsid w:val="007B49E3"/>
    <w:rsid w:val="007B6F20"/>
    <w:rsid w:val="007C5A09"/>
    <w:rsid w:val="007E762E"/>
    <w:rsid w:val="007E7ABF"/>
    <w:rsid w:val="007F08F0"/>
    <w:rsid w:val="007F1519"/>
    <w:rsid w:val="007F401B"/>
    <w:rsid w:val="0080122F"/>
    <w:rsid w:val="008050C4"/>
    <w:rsid w:val="00811EA0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6132"/>
    <w:rsid w:val="008E14A0"/>
    <w:rsid w:val="008F00CE"/>
    <w:rsid w:val="00902814"/>
    <w:rsid w:val="00922285"/>
    <w:rsid w:val="009251EE"/>
    <w:rsid w:val="00935F61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11425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12CE"/>
    <w:rsid w:val="00AE7D12"/>
    <w:rsid w:val="00AF3D1A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E055A"/>
    <w:rsid w:val="00CF75CA"/>
    <w:rsid w:val="00D035F9"/>
    <w:rsid w:val="00D11E8C"/>
    <w:rsid w:val="00D341FF"/>
    <w:rsid w:val="00D34A63"/>
    <w:rsid w:val="00D40CFF"/>
    <w:rsid w:val="00D4465E"/>
    <w:rsid w:val="00D50E5B"/>
    <w:rsid w:val="00D52021"/>
    <w:rsid w:val="00D54565"/>
    <w:rsid w:val="00D551B5"/>
    <w:rsid w:val="00D55791"/>
    <w:rsid w:val="00D603E5"/>
    <w:rsid w:val="00D610D7"/>
    <w:rsid w:val="00D661D4"/>
    <w:rsid w:val="00D715C5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7C84"/>
    <w:rsid w:val="00E81070"/>
    <w:rsid w:val="00E81539"/>
    <w:rsid w:val="00EB2607"/>
    <w:rsid w:val="00EC27F7"/>
    <w:rsid w:val="00EF105F"/>
    <w:rsid w:val="00EF5EFA"/>
    <w:rsid w:val="00EF78F6"/>
    <w:rsid w:val="00F01C1A"/>
    <w:rsid w:val="00F02356"/>
    <w:rsid w:val="00F106F0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8721D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quarch.com/products/quarch-power-studio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docs.python.org/2/using/window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4E3F00-4838-4275-A0BB-CB7BB5A70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</Template>
  <TotalTime>4</TotalTime>
  <Pages>13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Andrew M. Norrie</cp:lastModifiedBy>
  <cp:revision>22</cp:revision>
  <cp:lastPrinted>2018-08-24T16:21:00Z</cp:lastPrinted>
  <dcterms:created xsi:type="dcterms:W3CDTF">2018-08-03T08:43:00Z</dcterms:created>
  <dcterms:modified xsi:type="dcterms:W3CDTF">2019-02-20T14:16:00Z</dcterms:modified>
</cp:coreProperties>
</file>